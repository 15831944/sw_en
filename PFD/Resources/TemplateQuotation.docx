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w:t>
                                </w:r>
                                <w:bookmarkStart w:id="0" w:name="_GoBack"/>
                                <w:bookmarkEnd w:id="0"/>
                                <w:r w:rsidRPr="007C0BDD">
                                  <w:rPr>
                                    <w:rFonts w:ascii="Frank New" w:hAnsi="Frank New"/>
                                    <w:b/>
                                    <w:bCs/>
                                    <w:caps/>
                                    <w:color w:val="FFFFFF" w:themeColor="background1"/>
                                    <w:sz w:val="32"/>
                                    <w:szCs w:val="32"/>
                                    <w:lang w:val="en-US"/>
                                  </w:rPr>
                                  <w:t>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w:t>
                          </w:r>
                          <w:bookmarkStart w:id="1" w:name="_GoBack"/>
                          <w:bookmarkEnd w:id="1"/>
                          <w:r w:rsidRPr="007C0BDD">
                            <w:rPr>
                              <w:rFonts w:ascii="Frank New" w:hAnsi="Frank New"/>
                              <w:b/>
                              <w:bCs/>
                              <w:caps/>
                              <w:color w:val="FFFFFF" w:themeColor="background1"/>
                              <w:sz w:val="32"/>
                              <w:szCs w:val="32"/>
                              <w:lang w:val="en-US"/>
                            </w:rPr>
                            <w:t>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30FCEC2" w14:textId="7C96E43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w:t>
      </w:r>
      <w:r w:rsidR="00CA005F">
        <w:rPr>
          <w:rFonts w:ascii="Frank New" w:hAnsi="Frank New" w:cs="Tahoma"/>
          <w:b/>
          <w:sz w:val="28"/>
          <w:szCs w:val="28"/>
        </w:rPr>
        <w:t xml:space="preserve"> Proposed building for [</w:t>
      </w:r>
      <w:proofErr w:type="spellStart"/>
      <w:r w:rsidR="00CA005F">
        <w:rPr>
          <w:rFonts w:ascii="Frank New" w:hAnsi="Frank New" w:cs="Tahoma"/>
          <w:b/>
          <w:sz w:val="28"/>
          <w:szCs w:val="28"/>
        </w:rPr>
        <w:t>ProjectName</w:t>
      </w:r>
      <w:proofErr w:type="spellEnd"/>
      <w:r w:rsidR="00CA005F">
        <w:rPr>
          <w:rFonts w:ascii="Frank New" w:hAnsi="Frank New" w:cs="Tahoma"/>
          <w:b/>
          <w:sz w:val="28"/>
          <w:szCs w:val="28"/>
        </w:rPr>
        <w:t>]. Gable Building.</w:t>
      </w: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129DF7A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2"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2"/>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3"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3"/>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29DD4" w14:textId="77777777" w:rsidR="00635D6D" w:rsidRDefault="00635D6D" w:rsidP="00651B39">
      <w:pPr>
        <w:spacing w:after="0" w:line="240" w:lineRule="auto"/>
      </w:pPr>
      <w:r>
        <w:separator/>
      </w:r>
    </w:p>
  </w:endnote>
  <w:endnote w:type="continuationSeparator" w:id="0">
    <w:p w14:paraId="3AB23C79" w14:textId="77777777" w:rsidR="00635D6D" w:rsidRDefault="00635D6D"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635D6D"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AECC7" w14:textId="77777777" w:rsidR="00635D6D" w:rsidRDefault="00635D6D" w:rsidP="00651B39">
      <w:pPr>
        <w:spacing w:after="0" w:line="240" w:lineRule="auto"/>
      </w:pPr>
      <w:r>
        <w:separator/>
      </w:r>
    </w:p>
  </w:footnote>
  <w:footnote w:type="continuationSeparator" w:id="0">
    <w:p w14:paraId="12E0497E" w14:textId="77777777" w:rsidR="00635D6D" w:rsidRDefault="00635D6D"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22699"/>
    <w:rsid w:val="008265CE"/>
    <w:rsid w:val="0084614A"/>
    <w:rsid w:val="00860FB2"/>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C513B"/>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18D15-DFAD-438F-8BE6-12C407261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137</TotalTime>
  <Pages>8</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43</cp:revision>
  <cp:lastPrinted>2018-09-20T01:14:00Z</cp:lastPrinted>
  <dcterms:created xsi:type="dcterms:W3CDTF">2019-07-15T04:52:00Z</dcterms:created>
  <dcterms:modified xsi:type="dcterms:W3CDTF">2019-12-13T01:00:00Z</dcterms:modified>
  <cp:category>[PrjectPart]</cp:category>
  <cp:contentStatus>30 days from issue date</cp:contentStatus>
  <cp:version>0</cp:version>
</cp:coreProperties>
</file>