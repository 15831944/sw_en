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559C5E31"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[projectName]</w:t>
                                </w:r>
                              </w:p>
                              <w:p w14:paraId="30C94624" w14:textId="326285CA"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FA0EBA">
                                  <w:rPr>
                                    <w:rFonts w:ascii="Frank New" w:hAnsi="Frank New"/>
                                    <w:b/>
                                    <w:bCs/>
                                    <w:color w:val="FF0000"/>
                                    <w:sz w:val="24"/>
                                    <w:szCs w:val="24"/>
                                    <w:lang w:val="en-US"/>
                                  </w:rPr>
                                  <w:t>username - TODO</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751C05" w:rsidRPr="00FA0EBA">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559C5E31"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[projectName]</w:t>
                          </w:r>
                        </w:p>
                        <w:p w14:paraId="30C94624" w14:textId="326285CA"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FA0EBA">
                            <w:rPr>
                              <w:rFonts w:ascii="Frank New" w:hAnsi="Frank New"/>
                              <w:b/>
                              <w:bCs/>
                              <w:color w:val="FF0000"/>
                              <w:sz w:val="24"/>
                              <w:szCs w:val="24"/>
                              <w:lang w:val="en-US"/>
                            </w:rPr>
                            <w:t>username - TODO</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751C05" w:rsidRPr="00FA0EBA">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lastRenderedPageBreak/>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lastRenderedPageBreak/>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6C417ABA"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Proposal Number: </w:t>
      </w:r>
      <w:r w:rsidR="004E2A3F" w:rsidRPr="001046CD">
        <w:rPr>
          <w:rFonts w:ascii="Tahoma" w:hAnsi="Tahoma" w:cs="Tahoma"/>
          <w:sz w:val="16"/>
          <w:szCs w:val="16"/>
        </w:rPr>
        <w:t xml:space="preserve"> </w:t>
      </w:r>
      <w:r w:rsidR="004E2A3F" w:rsidRPr="001046CD">
        <w:rPr>
          <w:rFonts w:ascii="Tahoma" w:hAnsi="Tahoma" w:cs="Tahoma"/>
          <w:sz w:val="16"/>
          <w:szCs w:val="16"/>
        </w:rPr>
        <w:tab/>
      </w:r>
      <w:r w:rsidR="001046CD">
        <w:rPr>
          <w:rFonts w:ascii="Tahoma" w:hAnsi="Tahoma" w:cs="Tahoma"/>
          <w:sz w:val="16"/>
          <w:szCs w:val="16"/>
        </w:rPr>
        <w:tab/>
      </w:r>
      <w:r w:rsidR="00FA0EBA" w:rsidRPr="00FA0EBA">
        <w:rPr>
          <w:rFonts w:ascii="Tahoma" w:hAnsi="Tahoma" w:cs="Tahoma"/>
          <w:color w:val="FF0000"/>
          <w:sz w:val="16"/>
          <w:szCs w:val="16"/>
        </w:rPr>
        <w:t>[projectNumber]</w:t>
      </w:r>
    </w:p>
    <w:p w14:paraId="1E083E48" w14:textId="396D4EE2" w:rsidR="00C31EB8" w:rsidRPr="001046CD" w:rsidRDefault="00C31EB8" w:rsidP="009A3000">
      <w:pPr>
        <w:spacing w:after="0"/>
        <w:rPr>
          <w:rFonts w:ascii="Tahoma" w:hAnsi="Tahoma" w:cs="Tahoma"/>
          <w:sz w:val="16"/>
          <w:szCs w:val="16"/>
        </w:rPr>
      </w:pPr>
      <w:r w:rsidRPr="001046CD">
        <w:rPr>
          <w:rFonts w:ascii="Tahoma" w:hAnsi="Tahoma" w:cs="Tahoma"/>
          <w:sz w:val="16"/>
          <w:szCs w:val="16"/>
        </w:rPr>
        <w:t>Issue Date: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[date]</w:t>
      </w:r>
    </w:p>
    <w:p w14:paraId="3D4A21D4" w14:textId="3DDD7C44" w:rsidR="00C31EB8" w:rsidRPr="001046CD" w:rsidRDefault="00C31EB8" w:rsidP="009A3000">
      <w:pPr>
        <w:spacing w:after="0"/>
        <w:rPr>
          <w:rFonts w:ascii="Tahoma" w:hAnsi="Tahoma" w:cs="Tahoma"/>
          <w:sz w:val="16"/>
          <w:szCs w:val="16"/>
        </w:rPr>
      </w:pPr>
      <w:r w:rsidRPr="001046CD">
        <w:rPr>
          <w:rFonts w:ascii="Tahoma" w:hAnsi="Tahoma" w:cs="Tahoma"/>
          <w:sz w:val="16"/>
          <w:szCs w:val="16"/>
        </w:rPr>
        <w:t>Valid To:</w:t>
      </w:r>
      <w:r w:rsidR="004E2A3F" w:rsidRPr="001046CD">
        <w:rPr>
          <w:rFonts w:ascii="Tahoma" w:hAnsi="Tahoma" w:cs="Tahoma"/>
          <w:sz w:val="16"/>
          <w:szCs w:val="16"/>
        </w:rPr>
        <w:tab/>
      </w:r>
      <w:r w:rsidR="004E2A3F" w:rsidRPr="001046CD">
        <w:rPr>
          <w:rFonts w:ascii="Tahoma" w:hAnsi="Tahoma" w:cs="Tahoma"/>
          <w:sz w:val="16"/>
          <w:szCs w:val="16"/>
        </w:rPr>
        <w:tab/>
      </w:r>
      <w:r w:rsidR="004E2A3F" w:rsidRPr="001046CD">
        <w:rPr>
          <w:rFonts w:ascii="Tahoma" w:hAnsi="Tahoma" w:cs="Tahoma"/>
          <w:sz w:val="16"/>
          <w:szCs w:val="16"/>
        </w:rPr>
        <w:tab/>
        <w:t>30 Days of issue</w:t>
      </w:r>
    </w:p>
    <w:p w14:paraId="60009B67" w14:textId="266AFFAB" w:rsidR="00C31EB8" w:rsidRPr="001046CD" w:rsidRDefault="00C31EB8" w:rsidP="009A3000">
      <w:pPr>
        <w:spacing w:after="0"/>
        <w:rPr>
          <w:rFonts w:ascii="Tahoma" w:hAnsi="Tahoma" w:cs="Tahoma"/>
          <w:sz w:val="16"/>
          <w:szCs w:val="16"/>
        </w:rPr>
      </w:pPr>
      <w:r w:rsidRPr="001046CD">
        <w:rPr>
          <w:rFonts w:ascii="Tahoma" w:hAnsi="Tahoma" w:cs="Tahoma"/>
          <w:sz w:val="16"/>
          <w:szCs w:val="16"/>
        </w:rPr>
        <w:t>Prepared By:</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[username</w:t>
      </w:r>
      <w:r w:rsidR="00FA0EBA">
        <w:rPr>
          <w:rFonts w:ascii="Tahoma" w:hAnsi="Tahoma" w:cs="Tahoma"/>
          <w:color w:val="FF0000"/>
          <w:sz w:val="16"/>
          <w:szCs w:val="16"/>
        </w:rPr>
        <w:t xml:space="preserve"> - TODO</w:t>
      </w:r>
      <w:r w:rsidR="00FA0EBA" w:rsidRPr="00FA0EBA">
        <w:rPr>
          <w:rFonts w:ascii="Tahoma" w:hAnsi="Tahoma" w:cs="Tahoma"/>
          <w:color w:val="FF0000"/>
          <w:sz w:val="16"/>
          <w:szCs w:val="16"/>
        </w:rPr>
        <w:t>]</w:t>
      </w:r>
    </w:p>
    <w:p w14:paraId="231E1F7B" w14:textId="6225F878" w:rsidR="00C31EB8" w:rsidRPr="001046CD" w:rsidRDefault="00C31EB8" w:rsidP="009A3000">
      <w:pPr>
        <w:spacing w:after="0"/>
        <w:rPr>
          <w:rFonts w:ascii="Tahoma" w:hAnsi="Tahoma" w:cs="Tahoma"/>
          <w:sz w:val="16"/>
          <w:szCs w:val="16"/>
        </w:rPr>
      </w:pPr>
      <w:r w:rsidRPr="001046CD">
        <w:rPr>
          <w:rFonts w:ascii="Tahoma" w:hAnsi="Tahoma" w:cs="Tahoma"/>
          <w:sz w:val="16"/>
          <w:szCs w:val="16"/>
        </w:rPr>
        <w:t>Building Site: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[site]</w:t>
      </w:r>
    </w:p>
    <w:p w14:paraId="28377DD5" w14:textId="68D07A32" w:rsidR="00C31EB8" w:rsidRDefault="00FA0EBA" w:rsidP="009A3000">
      <w:pPr>
        <w:spacing w:after="0"/>
        <w:rPr>
          <w:rFonts w:ascii="Tahoma" w:hAnsi="Tahoma" w:cs="Tahoma"/>
          <w:color w:val="FF0000"/>
          <w:sz w:val="16"/>
          <w:szCs w:val="16"/>
        </w:rPr>
      </w:pPr>
      <w:r>
        <w:rPr>
          <w:rFonts w:ascii="Tahoma" w:hAnsi="Tahoma" w:cs="Tahoma"/>
          <w:sz w:val="16"/>
          <w:szCs w:val="16"/>
        </w:rPr>
        <w:t>Customer</w:t>
      </w:r>
      <w:r w:rsidR="00C31EB8" w:rsidRPr="001046CD">
        <w:rPr>
          <w:rFonts w:ascii="Tahoma" w:hAnsi="Tahoma" w:cs="Tahoma"/>
          <w:sz w:val="16"/>
          <w:szCs w:val="16"/>
        </w:rPr>
        <w:t>:</w:t>
      </w:r>
      <w:r w:rsidR="00751C05">
        <w:rPr>
          <w:rFonts w:ascii="Tahoma" w:hAnsi="Tahoma" w:cs="Tahoma"/>
          <w:sz w:val="16"/>
          <w:szCs w:val="16"/>
        </w:rPr>
        <w:tab/>
      </w:r>
      <w:r w:rsidR="00751C05">
        <w:rPr>
          <w:rFonts w:ascii="Tahoma" w:hAnsi="Tahoma" w:cs="Tahoma"/>
          <w:sz w:val="16"/>
          <w:szCs w:val="16"/>
        </w:rPr>
        <w:tab/>
      </w:r>
      <w:r w:rsidRPr="00FA0EBA">
        <w:rPr>
          <w:rFonts w:ascii="Tahoma" w:hAnsi="Tahoma" w:cs="Tahoma"/>
          <w:color w:val="FF0000"/>
          <w:sz w:val="16"/>
          <w:szCs w:val="16"/>
        </w:rPr>
        <w:t>[customerName</w:t>
      </w:r>
      <w:r>
        <w:rPr>
          <w:rFonts w:ascii="Tahoma" w:hAnsi="Tahoma" w:cs="Tahoma"/>
          <w:color w:val="FF0000"/>
          <w:sz w:val="16"/>
          <w:szCs w:val="16"/>
        </w:rPr>
        <w:t xml:space="preserve"> - TODO</w:t>
      </w:r>
      <w:r w:rsidRPr="00FA0EBA">
        <w:rPr>
          <w:rFonts w:ascii="Tahoma" w:hAnsi="Tahoma" w:cs="Tahoma"/>
          <w:color w:val="FF0000"/>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2C8AF573"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Attention: </w:t>
      </w:r>
      <w:sdt>
        <w:sdtPr>
          <w:rPr>
            <w:rFonts w:ascii="Tahoma" w:hAnsi="Tahoma" w:cs="Tahoma"/>
            <w:color w:val="FF0000"/>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r w:rsidR="00104B7C">
            <w:rPr>
              <w:rFonts w:ascii="Tahoma" w:hAnsi="Tahoma" w:cs="Tahoma"/>
              <w:color w:val="FF0000"/>
              <w:sz w:val="16"/>
              <w:szCs w:val="16"/>
            </w:rPr>
            <w:t>customerName</w:t>
          </w:r>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4551BA0"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[projectName].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Formsteel’s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2EE56DB7" w:rsidR="00350B0B" w:rsidRPr="00FA0EBA" w:rsidRDefault="00FA0EBA" w:rsidP="009A3000">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[UserName - TODO]</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7CAF056C" w:rsidR="00350B0B" w:rsidRPr="001046CD" w:rsidRDefault="00FA0EBA" w:rsidP="009A3000">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[userPhoneNumber</w:t>
      </w:r>
      <w:r>
        <w:rPr>
          <w:rFonts w:ascii="Tahoma" w:eastAsia="Times New Roman" w:hAnsi="Tahoma" w:cs="Tahoma"/>
          <w:color w:val="FF0000"/>
          <w:sz w:val="16"/>
          <w:szCs w:val="16"/>
          <w:shd w:val="clear" w:color="auto" w:fill="FFFFFF"/>
        </w:rPr>
        <w:t xml:space="preserve"> - TODO</w:t>
      </w:r>
      <w:r w:rsidRPr="00FA0EBA">
        <w:rPr>
          <w:rFonts w:ascii="Tahoma" w:eastAsia="Times New Roman" w:hAnsi="Tahoma" w:cs="Tahoma"/>
          <w:color w:val="FF0000"/>
          <w:sz w:val="16"/>
          <w:szCs w:val="16"/>
          <w:shd w:val="clear" w:color="auto" w:fill="FFFFFF"/>
        </w:rPr>
        <w:t>]</w:t>
      </w:r>
    </w:p>
    <w:p w14:paraId="330FCEC2" w14:textId="08C0CCAB"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104B7C" w:rsidRPr="00104B7C">
            <w:rPr>
              <w:rFonts w:ascii="Frank New" w:hAnsi="Frank New" w:cs="Tahoma"/>
              <w:b/>
              <w:sz w:val="28"/>
              <w:szCs w:val="28"/>
            </w:rPr>
            <w:t>Proposed building for [projectName].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747C244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L_tot</w:t>
      </w:r>
      <w:r w:rsidR="00FA0EBA">
        <w:rPr>
          <w:rFonts w:ascii="Tahoma" w:hAnsi="Tahoma" w:cs="Tahoma"/>
          <w:sz w:val="16"/>
          <w:szCs w:val="16"/>
        </w:rPr>
        <w:t>]</w:t>
      </w:r>
      <w:r w:rsidRPr="001046CD">
        <w:rPr>
          <w:rFonts w:ascii="Tahoma" w:hAnsi="Tahoma" w:cs="Tahoma"/>
          <w:sz w:val="16"/>
          <w:szCs w:val="16"/>
        </w:rPr>
        <w:t>m long</w:t>
      </w:r>
      <w:r w:rsidR="00751C05">
        <w:rPr>
          <w:rFonts w:ascii="Tahoma" w:hAnsi="Tahoma" w:cs="Tahoma"/>
          <w:sz w:val="16"/>
          <w:szCs w:val="16"/>
        </w:rPr>
        <w:t>/deep</w:t>
      </w:r>
    </w:p>
    <w:p w14:paraId="12A625F2" w14:textId="2D01E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Width</w:t>
      </w:r>
      <w:r w:rsidR="00FA0EBA">
        <w:rPr>
          <w:rFonts w:ascii="Tahoma" w:hAnsi="Tahoma" w:cs="Tahoma"/>
          <w:sz w:val="16"/>
          <w:szCs w:val="16"/>
        </w:rPr>
        <w:t>]</w:t>
      </w:r>
      <w:r w:rsidRPr="001046CD">
        <w:rPr>
          <w:rFonts w:ascii="Tahoma" w:hAnsi="Tahoma" w:cs="Tahoma"/>
          <w:sz w:val="16"/>
          <w:szCs w:val="16"/>
        </w:rPr>
        <w:t>m wide</w:t>
      </w:r>
    </w:p>
    <w:p w14:paraId="0B0A6EB0" w14:textId="7AC303B3"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H1_frame</w:t>
      </w:r>
      <w:r w:rsidR="00FA0EBA">
        <w:rPr>
          <w:rFonts w:ascii="Tahoma" w:hAnsi="Tahoma" w:cs="Tahoma"/>
          <w:sz w:val="16"/>
          <w:szCs w:val="16"/>
        </w:rPr>
        <w:t>]</w:t>
      </w:r>
      <w:r w:rsidRPr="001046CD">
        <w:rPr>
          <w:rFonts w:ascii="Tahoma" w:hAnsi="Tahoma" w:cs="Tahoma"/>
          <w:sz w:val="16"/>
          <w:szCs w:val="16"/>
        </w:rPr>
        <w:t xml:space="preserve">m high rising to </w:t>
      </w:r>
      <w:r w:rsidR="00FA0EBA">
        <w:rPr>
          <w:rFonts w:ascii="Tahoma" w:hAnsi="Tahoma" w:cs="Tahoma"/>
          <w:sz w:val="16"/>
          <w:szCs w:val="16"/>
        </w:rPr>
        <w:t>[</w:t>
      </w:r>
      <w:r w:rsidR="00FA0EBA" w:rsidRPr="00FA0EBA">
        <w:rPr>
          <w:rFonts w:ascii="Tahoma" w:hAnsi="Tahoma" w:cs="Tahoma"/>
          <w:color w:val="FF0000"/>
          <w:sz w:val="16"/>
          <w:szCs w:val="16"/>
        </w:rPr>
        <w:t>H</w:t>
      </w:r>
      <w:r w:rsidR="00FA0EBA">
        <w:rPr>
          <w:rFonts w:ascii="Tahoma" w:hAnsi="Tahoma" w:cs="Tahoma"/>
          <w:color w:val="FF0000"/>
          <w:sz w:val="16"/>
          <w:szCs w:val="16"/>
        </w:rPr>
        <w:t>2</w:t>
      </w:r>
      <w:r w:rsidR="00FA0EBA" w:rsidRPr="00FA0EBA">
        <w:rPr>
          <w:rFonts w:ascii="Tahoma" w:hAnsi="Tahoma" w:cs="Tahoma"/>
          <w:color w:val="FF0000"/>
          <w:sz w:val="16"/>
          <w:szCs w:val="16"/>
        </w:rPr>
        <w:t>_frame</w:t>
      </w:r>
      <w:r w:rsidR="00FA0EBA">
        <w:rPr>
          <w:rFonts w:ascii="Tahoma" w:hAnsi="Tahoma" w:cs="Tahoma"/>
          <w:sz w:val="16"/>
          <w:szCs w:val="16"/>
        </w:rPr>
        <w:t>]</w:t>
      </w:r>
      <w:r w:rsidRPr="001046CD">
        <w:rPr>
          <w:rFonts w:ascii="Tahoma" w:hAnsi="Tahoma" w:cs="Tahoma"/>
          <w:sz w:val="16"/>
          <w:szCs w:val="16"/>
        </w:rPr>
        <w:t xml:space="preserve">m at the apex (Roof Pitch </w:t>
      </w:r>
      <w:r w:rsidR="00FA0EBA">
        <w:rPr>
          <w:rFonts w:ascii="Tahoma" w:hAnsi="Tahoma" w:cs="Tahoma"/>
          <w:sz w:val="16"/>
          <w:szCs w:val="16"/>
        </w:rPr>
        <w:t>[</w:t>
      </w:r>
      <w:r w:rsidR="00FA0EBA">
        <w:rPr>
          <w:rFonts w:ascii="Tahoma" w:hAnsi="Tahoma" w:cs="Tahoma"/>
          <w:color w:val="FF0000"/>
          <w:sz w:val="16"/>
          <w:szCs w:val="16"/>
        </w:rPr>
        <w:t>roofPitch</w:t>
      </w:r>
      <w:r w:rsidR="00FA0EBA">
        <w:rPr>
          <w:rFonts w:ascii="Tahoma" w:hAnsi="Tahoma" w:cs="Tahoma"/>
          <w:sz w:val="16"/>
          <w:szCs w:val="16"/>
        </w:rPr>
        <w:t>]</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11BA89BD"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A0EBA" w:rsidRPr="00FA0EBA">
        <w:rPr>
          <w:rFonts w:ascii="Tahoma" w:hAnsi="Tahoma" w:cs="Tahoma"/>
          <w:color w:val="FF0000"/>
          <w:sz w:val="16"/>
          <w:szCs w:val="16"/>
        </w:rPr>
        <w:t>L1_frame</w:t>
      </w:r>
      <w:r w:rsidR="00FA0EBA">
        <w:rPr>
          <w:rFonts w:ascii="Tahoma" w:hAnsi="Tahoma" w:cs="Tahoma"/>
          <w:sz w:val="16"/>
          <w:szCs w:val="16"/>
        </w:rPr>
        <w:t>]</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06A9C6A"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D54E6E">
        <w:rPr>
          <w:rFonts w:ascii="Tahoma" w:hAnsi="Tahoma" w:cs="Tahoma"/>
          <w:color w:val="FF0000"/>
          <w:sz w:val="16"/>
          <w:szCs w:val="16"/>
        </w:rPr>
        <w:t xml:space="preserve">[roofCladding] </w:t>
      </w:r>
      <w:r w:rsidRPr="00D54E6E">
        <w:rPr>
          <w:rFonts w:ascii="Tahoma" w:hAnsi="Tahoma" w:cs="Tahoma"/>
          <w:color w:val="FF0000"/>
          <w:sz w:val="16"/>
          <w:szCs w:val="16"/>
        </w:rPr>
        <w:t>Purlindek</w:t>
      </w:r>
      <w:r w:rsidR="002D3C97" w:rsidRPr="00D54E6E">
        <w:rPr>
          <w:rFonts w:ascii="Tahoma" w:hAnsi="Tahoma" w:cs="Tahoma"/>
          <w:color w:val="FF0000"/>
          <w:sz w:val="16"/>
          <w:szCs w:val="16"/>
        </w:rPr>
        <w:t>, 0.40</w:t>
      </w:r>
      <w:r w:rsidR="00D54E6E" w:rsidRPr="00D54E6E">
        <w:rPr>
          <w:rFonts w:ascii="Tahoma" w:hAnsi="Tahoma" w:cs="Tahoma"/>
          <w:color w:val="FF0000"/>
          <w:sz w:val="16"/>
          <w:szCs w:val="16"/>
        </w:rPr>
        <w:t xml:space="preserve"> </w:t>
      </w:r>
      <w:r w:rsidR="002D3C97" w:rsidRPr="00D54E6E">
        <w:rPr>
          <w:rFonts w:ascii="Tahoma" w:hAnsi="Tahoma" w:cs="Tahoma"/>
          <w:color w:val="FF0000"/>
          <w:sz w:val="16"/>
          <w:szCs w:val="16"/>
        </w:rPr>
        <w:t>gauge</w:t>
      </w:r>
      <w:r w:rsidR="002D3C97">
        <w:rPr>
          <w:rFonts w:ascii="Tahoma" w:hAnsi="Tahoma" w:cs="Tahoma"/>
          <w:sz w:val="16"/>
          <w:szCs w:val="16"/>
        </w:rPr>
        <w:t xml:space="preserve">, </w:t>
      </w:r>
      <w:r w:rsidRPr="001046CD">
        <w:rPr>
          <w:rFonts w:ascii="Tahoma" w:hAnsi="Tahoma" w:cs="Tahoma"/>
          <w:sz w:val="16"/>
          <w:szCs w:val="16"/>
        </w:rPr>
        <w:t>Colour Steel Finish.</w:t>
      </w:r>
    </w:p>
    <w:p w14:paraId="265692F7" w14:textId="2A96E909"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D54E6E">
        <w:rPr>
          <w:rFonts w:ascii="Tahoma" w:hAnsi="Tahoma" w:cs="Tahoma"/>
          <w:color w:val="FF0000"/>
          <w:sz w:val="16"/>
          <w:szCs w:val="16"/>
        </w:rPr>
        <w:t xml:space="preserve">[wallCladding] </w:t>
      </w:r>
      <w:r w:rsidRPr="00D54E6E">
        <w:rPr>
          <w:rFonts w:ascii="Tahoma" w:hAnsi="Tahoma" w:cs="Tahoma"/>
          <w:color w:val="FF0000"/>
          <w:sz w:val="16"/>
          <w:szCs w:val="16"/>
        </w:rPr>
        <w:t>Smartdek</w:t>
      </w:r>
      <w:r w:rsidR="002D3C97" w:rsidRPr="00D54E6E">
        <w:rPr>
          <w:rFonts w:ascii="Tahoma" w:hAnsi="Tahoma" w:cs="Tahoma"/>
          <w:color w:val="FF0000"/>
          <w:sz w:val="16"/>
          <w:szCs w:val="16"/>
        </w:rPr>
        <w:t>, 0.40 gauge</w:t>
      </w:r>
      <w:r w:rsidR="002D3C97">
        <w:rPr>
          <w:rFonts w:ascii="Tahoma" w:hAnsi="Tahoma" w:cs="Tahoma"/>
          <w:sz w:val="16"/>
          <w:szCs w:val="16"/>
        </w:rPr>
        <w:t xml:space="preserve">, </w:t>
      </w:r>
      <w:r w:rsidRPr="001046CD">
        <w:rPr>
          <w:rFonts w:ascii="Tahoma" w:hAnsi="Tahoma" w:cs="Tahoma"/>
          <w:sz w:val="16"/>
          <w:szCs w:val="16"/>
        </w:rPr>
        <w:t>Colour Steel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66374FB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D54E6E" w:rsidRPr="00FA0EBA">
        <w:rPr>
          <w:rFonts w:ascii="Tahoma" w:hAnsi="Tahoma" w:cs="Tahoma"/>
          <w:color w:val="FF0000"/>
          <w:sz w:val="16"/>
          <w:szCs w:val="16"/>
        </w:rPr>
        <w:t>L</w:t>
      </w:r>
      <w:r w:rsidR="00FB5385">
        <w:rPr>
          <w:rFonts w:ascii="Tahoma" w:hAnsi="Tahoma" w:cs="Tahoma"/>
          <w:color w:val="FF0000"/>
          <w:sz w:val="16"/>
          <w:szCs w:val="16"/>
        </w:rPr>
        <w:t>_tot</w:t>
      </w:r>
      <w:r w:rsidR="00D54E6E">
        <w:rPr>
          <w:rFonts w:ascii="Tahoma" w:hAnsi="Tahoma" w:cs="Tahoma"/>
          <w:sz w:val="16"/>
          <w:szCs w:val="16"/>
        </w:rPr>
        <w:t>]</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r w:rsidR="00D54E6E" w:rsidRPr="00D54E6E">
        <w:rPr>
          <w:rFonts w:ascii="Tahoma" w:hAnsi="Tahoma" w:cs="Tahoma"/>
          <w:color w:val="FF0000"/>
          <w:sz w:val="16"/>
          <w:szCs w:val="16"/>
        </w:rPr>
        <w:t>numberRollerDoors</w:t>
      </w:r>
      <w:r w:rsidR="00D54E6E">
        <w:rPr>
          <w:rFonts w:ascii="Tahoma" w:hAnsi="Tahoma" w:cs="Tahoma"/>
          <w:sz w:val="16"/>
          <w:szCs w:val="16"/>
        </w:rPr>
        <w:t>]</w:t>
      </w:r>
      <w:r w:rsidR="0004457F">
        <w:rPr>
          <w:rFonts w:ascii="Tahoma" w:hAnsi="Tahoma" w:cs="Tahoma"/>
          <w:sz w:val="16"/>
          <w:szCs w:val="16"/>
        </w:rPr>
        <w:t xml:space="preserve"> roller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r w:rsidR="00D54E6E" w:rsidRPr="00D54E6E">
        <w:rPr>
          <w:rFonts w:ascii="Tahoma" w:hAnsi="Tahoma" w:cs="Tahoma"/>
          <w:color w:val="FF0000"/>
          <w:sz w:val="16"/>
          <w:szCs w:val="16"/>
        </w:rPr>
        <w:t>numberPersonnelDoors</w:t>
      </w:r>
      <w:r w:rsidR="00D54E6E">
        <w:rPr>
          <w:rFonts w:ascii="Tahoma" w:hAnsi="Tahoma" w:cs="Tahoma"/>
          <w:sz w:val="16"/>
          <w:szCs w:val="16"/>
        </w:rPr>
        <w:t>]</w:t>
      </w:r>
      <w:r w:rsidR="0004457F">
        <w:rPr>
          <w:rFonts w:ascii="Tahoma" w:hAnsi="Tahoma" w:cs="Tahoma"/>
          <w:sz w:val="16"/>
          <w:szCs w:val="16"/>
        </w:rPr>
        <w:t xml:space="preserve"> 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765C7C0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 xml:space="preserve">Structural engineering plans, calculations and PS1 (including design of concrete foundation) for building consent - Formsteel content only.  </w:t>
      </w:r>
    </w:p>
    <w:p w14:paraId="1F7B1B46" w14:textId="18BAD989"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1123E8" w:rsidRPr="001123E8">
        <w:rPr>
          <w:rFonts w:ascii="Tahoma" w:hAnsi="Tahoma" w:cs="Tahoma"/>
          <w:color w:val="FF0000"/>
          <w:sz w:val="16"/>
          <w:szCs w:val="16"/>
        </w:rPr>
        <w:t>location</w:t>
      </w:r>
      <w:r w:rsidR="00E31B94">
        <w:rPr>
          <w:rFonts w:ascii="Tahoma" w:hAnsi="Tahoma" w:cs="Tahoma"/>
          <w:color w:val="FF0000"/>
          <w:sz w:val="16"/>
          <w:szCs w:val="16"/>
        </w:rPr>
        <w:t xml:space="preserve"> - Auckland</w:t>
      </w:r>
      <w:r w:rsidR="001123E8">
        <w:rPr>
          <w:rFonts w:ascii="Tahoma" w:hAnsi="Tahoma" w:cs="Tahoma"/>
          <w:sz w:val="16"/>
          <w:szCs w:val="16"/>
        </w:rPr>
        <w:t>], wind zone [</w:t>
      </w:r>
      <w:r w:rsidR="001123E8" w:rsidRPr="001123E8">
        <w:rPr>
          <w:rFonts w:ascii="Tahoma" w:hAnsi="Tahoma" w:cs="Tahoma"/>
          <w:color w:val="FF0000"/>
          <w:sz w:val="16"/>
          <w:szCs w:val="16"/>
        </w:rPr>
        <w:t>windregion</w:t>
      </w:r>
      <w:r w:rsidR="00E31B94">
        <w:rPr>
          <w:rFonts w:ascii="Tahoma" w:hAnsi="Tahoma" w:cs="Tahoma"/>
          <w:color w:val="FF0000"/>
          <w:sz w:val="16"/>
          <w:szCs w:val="16"/>
        </w:rPr>
        <w:t xml:space="preserve"> – A7</w:t>
      </w:r>
      <w:r w:rsidR="001123E8">
        <w:rPr>
          <w:rFonts w:ascii="Tahoma" w:hAnsi="Tahoma" w:cs="Tahoma"/>
          <w:sz w:val="16"/>
          <w:szCs w:val="16"/>
        </w:rPr>
        <w:t>]</w:t>
      </w:r>
      <w:r w:rsidR="0004457F">
        <w:rPr>
          <w:rFonts w:ascii="Tahoma" w:hAnsi="Tahoma" w:cs="Tahoma"/>
          <w:sz w:val="16"/>
          <w:szCs w:val="16"/>
        </w:rPr>
        <w:t>.</w:t>
      </w:r>
    </w:p>
    <w:p w14:paraId="50D1FD5B"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r w:rsidRPr="001046CD">
        <w:rPr>
          <w:rFonts w:ascii="Tahoma" w:hAnsi="Tahoma" w:cs="Tahoma"/>
          <w:sz w:val="16"/>
          <w:szCs w:val="16"/>
        </w:rPr>
        <w:tab/>
      </w:r>
      <w:r w:rsidRPr="001046CD">
        <w:rPr>
          <w:rFonts w:ascii="Tahoma" w:hAnsi="Tahoma" w:cs="Tahoma"/>
          <w:sz w:val="16"/>
          <w:szCs w:val="16"/>
        </w:rPr>
        <w:tab/>
      </w:r>
      <w:r w:rsidRPr="001046CD">
        <w:rPr>
          <w:rFonts w:ascii="Tahoma" w:hAnsi="Tahoma" w:cs="Tahoma"/>
          <w:sz w:val="16"/>
          <w:szCs w:val="16"/>
        </w:rPr>
        <w:tab/>
      </w: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21CF5BF8" w14:textId="2AB74E14" w:rsidR="00482291" w:rsidRPr="00E31B94"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r w:rsidR="00F75C71" w:rsidRPr="00E31B94">
        <w:rPr>
          <w:rFonts w:ascii="Tahoma" w:hAnsi="Tahoma" w:cs="Tahoma"/>
          <w:b/>
          <w:color w:val="FF0000"/>
          <w:sz w:val="16"/>
          <w:szCs w:val="16"/>
        </w:rPr>
        <w:t>price_WithMargin_WithoutGST</w:t>
      </w:r>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0D7D2C7E" w:rsidR="00482291" w:rsidRPr="001046CD" w:rsidRDefault="00482291" w:rsidP="002755A3">
      <w:pPr>
        <w:tabs>
          <w:tab w:val="left" w:pos="2127"/>
        </w:tabs>
        <w:spacing w:after="0" w:line="240" w:lineRule="auto"/>
        <w:ind w:left="2127" w:hanging="2127"/>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1AE0C17D"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 xml:space="preserve">Note: </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77757800"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 xml:space="preserve">kitset. </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77435233" w14:textId="2E28494B" w:rsidR="001046CD" w:rsidRDefault="00482291" w:rsidP="002755A3">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r>
    </w:p>
    <w:p w14:paraId="5A9093FE" w14:textId="77777777" w:rsidR="002755A3" w:rsidRDefault="002755A3" w:rsidP="002755A3">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 clearlites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4B4829C7" w14:textId="77777777" w:rsidR="0004457F" w:rsidRPr="001046CD" w:rsidRDefault="0004457F" w:rsidP="00482291">
      <w:pPr>
        <w:tabs>
          <w:tab w:val="left" w:pos="2410"/>
        </w:tabs>
        <w:spacing w:after="0" w:line="240" w:lineRule="auto"/>
        <w:ind w:left="2410"/>
        <w:rPr>
          <w:rFonts w:ascii="Tahoma" w:hAnsi="Tahoma" w:cs="Tahoma"/>
          <w:sz w:val="16"/>
          <w:szCs w:val="16"/>
        </w:rPr>
      </w:pPr>
    </w:p>
    <w:p w14:paraId="0CBC04BE" w14:textId="13606B18" w:rsidR="00482291" w:rsidRPr="001046CD" w:rsidRDefault="00482291" w:rsidP="00482291">
      <w:pPr>
        <w:tabs>
          <w:tab w:val="left" w:pos="2127"/>
        </w:tabs>
        <w:spacing w:after="0" w:line="240" w:lineRule="auto"/>
        <w:ind w:left="2127" w:hanging="2127"/>
        <w:rPr>
          <w:rFonts w:ascii="Tahoma" w:hAnsi="Tahoma" w:cs="Tahoma"/>
          <w:sz w:val="16"/>
          <w:szCs w:val="16"/>
        </w:rPr>
      </w:pPr>
    </w:p>
    <w:p w14:paraId="1CC6C6C9" w14:textId="77777777" w:rsidR="00482291" w:rsidRDefault="00482291" w:rsidP="00482291">
      <w:pPr>
        <w:tabs>
          <w:tab w:val="left" w:pos="2127"/>
        </w:tabs>
        <w:spacing w:after="0" w:line="240" w:lineRule="auto"/>
        <w:ind w:left="2127" w:hanging="2127"/>
        <w:rPr>
          <w:rFonts w:ascii="Tahoma" w:hAnsi="Tahoma" w:cs="Tahoma"/>
          <w:sz w:val="16"/>
          <w:szCs w:val="16"/>
        </w:rPr>
      </w:pPr>
    </w:p>
    <w:p w14:paraId="43EF7369" w14:textId="77777777" w:rsidR="00482291" w:rsidRDefault="00482291" w:rsidP="00482291">
      <w:pPr>
        <w:tabs>
          <w:tab w:val="left" w:pos="2127"/>
        </w:tabs>
        <w:spacing w:after="0" w:line="240" w:lineRule="auto"/>
        <w:rPr>
          <w:rFonts w:ascii="Tahoma" w:hAnsi="Tahoma" w:cs="Tahoma"/>
          <w:sz w:val="16"/>
          <w:szCs w:val="16"/>
        </w:rPr>
      </w:pPr>
    </w:p>
    <w:p w14:paraId="461EED02" w14:textId="77777777" w:rsidR="0004457F" w:rsidRPr="001046CD" w:rsidRDefault="0004457F" w:rsidP="00482291">
      <w:pPr>
        <w:tabs>
          <w:tab w:val="left" w:pos="2127"/>
        </w:tabs>
        <w:spacing w:after="0" w:line="240" w:lineRule="auto"/>
        <w:rPr>
          <w:rFonts w:ascii="Tahoma" w:hAnsi="Tahoma" w:cs="Tahoma"/>
          <w:b/>
          <w:sz w:val="16"/>
          <w:szCs w:val="16"/>
        </w:rPr>
      </w:pPr>
    </w:p>
    <w:p w14:paraId="5E027942" w14:textId="0F90F0C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t xml:space="preserve">PLEASE NOTE: </w:t>
      </w:r>
      <w:r w:rsidR="00482291" w:rsidRPr="001046CD">
        <w:rPr>
          <w:rFonts w:ascii="Tahoma" w:hAnsi="Tahoma" w:cs="Tahoma"/>
          <w:sz w:val="16"/>
          <w:szCs w:val="16"/>
        </w:rPr>
        <w:t xml:space="preserve">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 </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lastRenderedPageBreak/>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77777777" w:rsidR="00FA0EBA" w:rsidRPr="00FA0EBA" w:rsidRDefault="00FA0EBA" w:rsidP="00FA0EBA">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[UserName - TODO]</w:t>
      </w:r>
    </w:p>
    <w:p w14:paraId="744C9F58" w14:textId="13391DDF" w:rsidR="00FA0EBA" w:rsidRPr="001046CD" w:rsidRDefault="00FA0EBA" w:rsidP="00FA0EBA">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3A89D859" w14:textId="77777777" w:rsidR="00FA0EBA" w:rsidRPr="001046CD" w:rsidRDefault="00FA0EBA" w:rsidP="00FA0EBA">
      <w:pPr>
        <w:contextualSpacing/>
        <w:rPr>
          <w:rFonts w:ascii="Tahoma" w:eastAsia="Times New Roman" w:hAnsi="Tahoma" w:cs="Tahoma"/>
          <w:color w:val="262626"/>
          <w:sz w:val="16"/>
          <w:szCs w:val="16"/>
          <w:shd w:val="clear" w:color="auto" w:fill="FFFFFF"/>
        </w:rPr>
      </w:pPr>
    </w:p>
    <w:p w14:paraId="553DAA91" w14:textId="77777777" w:rsidR="00FA0EBA" w:rsidRPr="001046CD" w:rsidRDefault="00FA0EBA" w:rsidP="00FA0EBA">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[userPhoneNumber</w:t>
      </w:r>
      <w:r>
        <w:rPr>
          <w:rFonts w:ascii="Tahoma" w:eastAsia="Times New Roman" w:hAnsi="Tahoma" w:cs="Tahoma"/>
          <w:color w:val="FF0000"/>
          <w:sz w:val="16"/>
          <w:szCs w:val="16"/>
          <w:shd w:val="clear" w:color="auto" w:fill="FFFFFF"/>
        </w:rPr>
        <w:t xml:space="preserve"> - TODO</w:t>
      </w:r>
      <w:r w:rsidRPr="00FA0EBA">
        <w:rPr>
          <w:rFonts w:ascii="Tahoma" w:eastAsia="Times New Roman" w:hAnsi="Tahoma" w:cs="Tahoma"/>
          <w:color w:val="FF0000"/>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0A7811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6F4BDD24">
                <wp:simplePos x="0" y="0"/>
                <wp:positionH relativeFrom="column">
                  <wp:posOffset>-784258</wp:posOffset>
                </wp:positionH>
                <wp:positionV relativeFrom="paragraph">
                  <wp:posOffset>185186</wp:posOffset>
                </wp:positionV>
                <wp:extent cx="7717155" cy="3537819"/>
                <wp:effectExtent l="0" t="0" r="4445" b="0"/>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A145C" id="Rectangle 33" o:spid="_x0000_s1026"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" fillcolor="#ffd924" stroked="f" strokeweight="2p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19D2514F"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contract </w:t>
      </w:r>
      <w:r w:rsidR="00F75C71">
        <w:rPr>
          <w:rFonts w:ascii="Frank New" w:hAnsi="Frank New" w:cs="Times New Roman"/>
          <w:spacing w:val="2"/>
          <w:sz w:val="18"/>
          <w:szCs w:val="18"/>
          <w:lang w:val="en-GB" w:eastAsia="en-GB"/>
        </w:rPr>
        <w:t>[</w:t>
      </w:r>
      <w:r w:rsidR="00F75C71" w:rsidRPr="00F75C71">
        <w:rPr>
          <w:rFonts w:ascii="Frank New" w:hAnsi="Frank New" w:cs="Times New Roman"/>
          <w:color w:val="FF0000"/>
          <w:spacing w:val="2"/>
          <w:sz w:val="18"/>
          <w:szCs w:val="18"/>
          <w:lang w:val="en-GB" w:eastAsia="en-GB"/>
        </w:rPr>
        <w:t>projectNumber</w:t>
      </w:r>
      <w:r w:rsidR="00F75C71">
        <w:rPr>
          <w:rFonts w:ascii="Frank New" w:hAnsi="Frank New" w:cs="Times New Roman"/>
          <w:spacing w:val="2"/>
          <w:sz w:val="18"/>
          <w:szCs w:val="18"/>
          <w:lang w:val="en-GB" w:eastAsia="en-GB"/>
        </w:rPr>
        <w:t>]</w:t>
      </w:r>
      <w:r w:rsidR="0004457F">
        <w:rPr>
          <w:rFonts w:ascii="Frank New" w:hAnsi="Frank New" w:cs="Times New Roman"/>
          <w:spacing w:val="2"/>
          <w:sz w:val="18"/>
          <w:szCs w:val="18"/>
          <w:lang w:val="en-GB" w:eastAsia="en-GB"/>
        </w:rPr>
        <w:t xml:space="preserve">, dated </w:t>
      </w:r>
      <w:r w:rsidR="00F75C71">
        <w:rPr>
          <w:rFonts w:ascii="Frank New" w:hAnsi="Frank New" w:cs="Times New Roman"/>
          <w:spacing w:val="2"/>
          <w:sz w:val="18"/>
          <w:szCs w:val="18"/>
          <w:lang w:val="en-GB" w:eastAsia="en-GB"/>
        </w:rPr>
        <w:t>[</w:t>
      </w:r>
      <w:r w:rsidR="00F75C71" w:rsidRPr="00F75C71">
        <w:rPr>
          <w:rFonts w:ascii="Frank New" w:hAnsi="Frank New" w:cs="Times New Roman"/>
          <w:color w:val="FF0000"/>
          <w:spacing w:val="2"/>
          <w:sz w:val="18"/>
          <w:szCs w:val="18"/>
          <w:lang w:val="en-GB" w:eastAsia="en-GB"/>
        </w:rPr>
        <w:t>date</w:t>
      </w:r>
      <w:r w:rsidR="00F75C71">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Pr>
          <w:rFonts w:ascii="Frank New" w:hAnsi="Frank New" w:cs="Times New Roman"/>
          <w:spacing w:val="2"/>
          <w:sz w:val="18"/>
          <w:szCs w:val="18"/>
          <w:lang w:val="en-GB" w:eastAsia="en-GB"/>
        </w:rPr>
        <w:t>[</w:t>
      </w:r>
      <w:r w:rsidR="00FA0EBA" w:rsidRPr="00FA0EBA">
        <w:rPr>
          <w:rFonts w:ascii="Frank New" w:hAnsi="Frank New" w:cs="Times New Roman"/>
          <w:color w:val="FF0000"/>
          <w:spacing w:val="2"/>
          <w:sz w:val="18"/>
          <w:szCs w:val="18"/>
          <w:lang w:val="en-GB" w:eastAsia="en-GB"/>
        </w:rPr>
        <w:t>userEmailAddress</w:t>
      </w:r>
      <w:r w:rsidR="00FA0EBA">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 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41EDAAA4" w:rsidR="00482291" w:rsidRDefault="00D54E6E" w:rsidP="00482291">
      <w:pPr>
        <w:spacing w:line="240" w:lineRule="auto"/>
        <w:rPr>
          <w:rFonts w:ascii="Frank New" w:hAnsi="Frank New" w:cs="Tahoma"/>
          <w:sz w:val="18"/>
          <w:szCs w:val="18"/>
        </w:rPr>
      </w:pPr>
      <w:r>
        <w:rPr>
          <w:b/>
          <w:noProof/>
          <w:sz w:val="13"/>
          <w:szCs w:val="13"/>
          <w:lang w:val="sk-SK" w:eastAsia="sk-SK"/>
        </w:rPr>
        <mc:AlternateContent>
          <mc:Choice Requires="wps">
            <w:drawing>
              <wp:anchor distT="0" distB="0" distL="114300" distR="114300" simplePos="0" relativeHeight="251703296" behindDoc="0" locked="0" layoutInCell="1" allowOverlap="1" wp14:anchorId="1972171B" wp14:editId="71C3929E">
                <wp:simplePos x="0" y="0"/>
                <wp:positionH relativeFrom="column">
                  <wp:posOffset>3229800</wp:posOffset>
                </wp:positionH>
                <wp:positionV relativeFrom="paragraph">
                  <wp:posOffset>163195</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8" type="#_x0000_t202" style="position:absolute;margin-left:254.3pt;margin-top:12.85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iF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6FF73A82" w14:textId="4B7C8776" w:rsidR="004E2A3F" w:rsidRDefault="004E2A3F" w:rsidP="00482291">
      <w:pPr>
        <w:rPr>
          <w:b/>
          <w:sz w:val="14"/>
          <w:szCs w:val="14"/>
        </w:rPr>
      </w:pPr>
    </w:p>
    <w:p w14:paraId="03658B65" w14:textId="77777777" w:rsidR="00D82A69" w:rsidRDefault="00D82A69" w:rsidP="00482291">
      <w:pPr>
        <w:rPr>
          <w:b/>
          <w:sz w:val="14"/>
          <w:szCs w:val="14"/>
        </w:rPr>
      </w:pPr>
    </w:p>
    <w:p w14:paraId="0EA6BFA2" w14:textId="77777777" w:rsidR="00D82A69" w:rsidRDefault="00D82A69" w:rsidP="00482291">
      <w:pPr>
        <w:rPr>
          <w:b/>
          <w:sz w:val="14"/>
          <w:szCs w:val="14"/>
        </w:rPr>
      </w:pPr>
    </w:p>
    <w:p w14:paraId="10907CD4" w14:textId="00D39512" w:rsidR="00D82A69" w:rsidRDefault="00D82A69" w:rsidP="00482291">
      <w:pPr>
        <w:rPr>
          <w:b/>
          <w:sz w:val="14"/>
          <w:szCs w:val="14"/>
        </w:rPr>
      </w:pPr>
    </w:p>
    <w:p w14:paraId="4D9F0292" w14:textId="1A8D832A" w:rsidR="001A4C6A" w:rsidRPr="001A4C6A" w:rsidRDefault="001A4C6A" w:rsidP="001A4C6A">
      <w:pPr>
        <w:pStyle w:val="ListParagraph"/>
        <w:numPr>
          <w:ilvl w:val="0"/>
          <w:numId w:val="3"/>
        </w:numPr>
        <w:spacing w:after="0"/>
        <w:ind w:left="426" w:hanging="426"/>
        <w:rPr>
          <w:sz w:val="13"/>
          <w:szCs w:val="13"/>
        </w:rPr>
      </w:pPr>
      <w:r w:rsidRPr="001A4C6A">
        <w:rPr>
          <w:b/>
          <w:sz w:val="13"/>
          <w:szCs w:val="13"/>
        </w:rPr>
        <w:lastRenderedPageBreak/>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recogni</w:t>
      </w:r>
      <w:r w:rsidR="000E42E5">
        <w:rPr>
          <w:bCs/>
          <w:sz w:val="12"/>
          <w:szCs w:val="12"/>
          <w:lang w:val="en-US"/>
        </w:rPr>
        <w:t>s</w:t>
      </w:r>
      <w:r w:rsidRPr="006D2024">
        <w:rPr>
          <w:bCs/>
          <w:sz w:val="12"/>
          <w:szCs w:val="12"/>
          <w:lang w:val="en-US"/>
        </w:rPr>
        <w:t xml:space="preserve">ed.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recogni</w:t>
      </w:r>
      <w:r w:rsidR="006D2024">
        <w:rPr>
          <w:bCs/>
          <w:sz w:val="12"/>
          <w:szCs w:val="12"/>
          <w:lang w:val="en-US"/>
        </w:rPr>
        <w:t>s</w:t>
      </w:r>
      <w:r w:rsidRPr="006D2024">
        <w:rPr>
          <w:bCs/>
          <w:sz w:val="12"/>
          <w:szCs w:val="12"/>
          <w:lang w:val="en-US"/>
        </w:rPr>
        <w:t xml:space="preserve">ed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0"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0"/>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1"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D54E6E">
      <w:pPr>
        <w:pStyle w:val="ListParagraph"/>
        <w:spacing w:after="0"/>
        <w:ind w:left="792"/>
        <w:rPr>
          <w:sz w:val="12"/>
          <w:szCs w:val="12"/>
          <w:lang w:val="en-GB"/>
        </w:rPr>
      </w:pPr>
    </w:p>
    <w:p w14:paraId="363CA13D" w14:textId="5F21DC67" w:rsidR="00D54E6E" w:rsidRDefault="00D54E6E" w:rsidP="00D54E6E">
      <w:pPr>
        <w:pStyle w:val="ListParagraph"/>
        <w:spacing w:after="0"/>
        <w:ind w:left="792"/>
        <w:rPr>
          <w:sz w:val="12"/>
          <w:szCs w:val="12"/>
          <w:lang w:val="en-GB"/>
        </w:rPr>
      </w:pPr>
    </w:p>
    <w:bookmarkEnd w:id="1"/>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1E9C130C" w14:textId="74D9C90C" w:rsidR="003C155C" w:rsidRDefault="003C155C" w:rsidP="00E31B94">
      <w:pPr>
        <w:pStyle w:val="ListParagraph"/>
        <w:tabs>
          <w:tab w:val="left" w:pos="2410"/>
        </w:tabs>
        <w:spacing w:after="0" w:line="240" w:lineRule="auto"/>
        <w:ind w:left="360"/>
        <w:rPr>
          <w:rFonts w:ascii="Tahoma" w:hAnsi="Tahoma" w:cs="Tahoma"/>
          <w:b/>
          <w:sz w:val="16"/>
          <w:szCs w:val="16"/>
        </w:rPr>
      </w:pPr>
      <w:bookmarkStart w:id="2" w:name="_GoBack"/>
      <w:r>
        <w:rPr>
          <w:rFonts w:ascii="Tahoma" w:hAnsi="Tahoma" w:cs="Tahoma"/>
          <w:b/>
          <w:sz w:val="16"/>
          <w:szCs w:val="16"/>
        </w:rPr>
        <w:t>[Quotation]</w:t>
      </w:r>
      <w:bookmarkEnd w:id="2"/>
    </w:p>
    <w:p w14:paraId="6BBDF3AA" w14:textId="36ECF516" w:rsidR="00D54E6E" w:rsidRDefault="00E31B94">
      <w:pPr>
        <w:rPr>
          <w:b/>
          <w:color w:val="E36C0A" w:themeColor="accent6" w:themeShade="BF"/>
          <w:sz w:val="32"/>
          <w:szCs w:val="32"/>
        </w:rPr>
      </w:pPr>
      <w:r>
        <w:rPr>
          <w:b/>
          <w:color w:val="E36C0A" w:themeColor="accent6" w:themeShade="BF"/>
          <w:sz w:val="32"/>
          <w:szCs w:val="32"/>
        </w:rPr>
        <w:t>[</w:t>
      </w:r>
      <w:r w:rsidR="00D54E6E" w:rsidRPr="00D54E6E">
        <w:rPr>
          <w:b/>
          <w:color w:val="E36C0A" w:themeColor="accent6" w:themeShade="BF"/>
          <w:sz w:val="32"/>
          <w:szCs w:val="32"/>
        </w:rPr>
        <w:t>vlozit sem to co teraz generujeme]</w:t>
      </w:r>
    </w:p>
    <w:p w14:paraId="172021A6" w14:textId="301F7A71" w:rsidR="001123E8" w:rsidRDefault="001123E8">
      <w:pPr>
        <w:rPr>
          <w:b/>
          <w:color w:val="E36C0A" w:themeColor="accent6" w:themeShade="BF"/>
          <w:sz w:val="32"/>
          <w:szCs w:val="32"/>
        </w:rPr>
      </w:pPr>
      <w:r>
        <w:rPr>
          <w:b/>
          <w:color w:val="E36C0A" w:themeColor="accent6" w:themeShade="BF"/>
          <w:sz w:val="32"/>
          <w:szCs w:val="32"/>
        </w:rPr>
        <w:t>Zmensit pismenka a vysku riadkov, aby sa to pokial mozno voslo na 1 A4</w:t>
      </w:r>
    </w:p>
    <w:p w14:paraId="42A91220" w14:textId="3E6C5450" w:rsidR="00D661A5" w:rsidRPr="00D54E6E" w:rsidRDefault="00D661A5">
      <w:pPr>
        <w:rPr>
          <w:b/>
          <w:color w:val="E36C0A" w:themeColor="accent6" w:themeShade="BF"/>
          <w:sz w:val="32"/>
          <w:szCs w:val="32"/>
        </w:rPr>
      </w:pPr>
      <w:r>
        <w:rPr>
          <w:b/>
          <w:color w:val="E36C0A" w:themeColor="accent6" w:themeShade="BF"/>
          <w:sz w:val="32"/>
          <w:szCs w:val="32"/>
        </w:rPr>
        <w:t>Skryt vsetky ceny v tabulkach</w:t>
      </w:r>
    </w:p>
    <w:p w14:paraId="2DF6A2DF" w14:textId="6AAC36C4" w:rsidR="00D54E6E" w:rsidRDefault="00D54E6E">
      <w:pPr>
        <w:rPr>
          <w:b/>
          <w:sz w:val="12"/>
          <w:szCs w:val="12"/>
        </w:rPr>
      </w:pPr>
      <w:r>
        <w:rPr>
          <w:b/>
          <w:sz w:val="12"/>
          <w:szCs w:val="12"/>
        </w:rPr>
        <w:br w:type="page"/>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179AB" w14:textId="77777777" w:rsidR="00674635" w:rsidRDefault="00674635" w:rsidP="00651B39">
      <w:pPr>
        <w:spacing w:after="0" w:line="240" w:lineRule="auto"/>
      </w:pPr>
      <w:r>
        <w:separator/>
      </w:r>
    </w:p>
  </w:endnote>
  <w:endnote w:type="continuationSeparator" w:id="0">
    <w:p w14:paraId="1B7569D8" w14:textId="77777777" w:rsidR="00674635" w:rsidRDefault="00674635"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7170" w14:textId="64B75FD9"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155C">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A553" w14:textId="7479C167"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3C155C">
      <w:rPr>
        <w:rStyle w:val="PageNumber"/>
        <w:noProof/>
      </w:rPr>
      <w:t>6</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674635"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5F1F2" w14:textId="77777777" w:rsidR="00674635" w:rsidRDefault="00674635" w:rsidP="00651B39">
      <w:pPr>
        <w:spacing w:after="0" w:line="240" w:lineRule="auto"/>
      </w:pPr>
      <w:r>
        <w:separator/>
      </w:r>
    </w:p>
  </w:footnote>
  <w:footnote w:type="continuationSeparator" w:id="0">
    <w:p w14:paraId="1459BCD4" w14:textId="77777777" w:rsidR="00674635" w:rsidRDefault="00674635"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2F3"/>
    <w:rsid w:val="000033A8"/>
    <w:rsid w:val="0001315F"/>
    <w:rsid w:val="0002709C"/>
    <w:rsid w:val="0004457F"/>
    <w:rsid w:val="000478CF"/>
    <w:rsid w:val="000514F2"/>
    <w:rsid w:val="000720E5"/>
    <w:rsid w:val="000806AA"/>
    <w:rsid w:val="00091CD4"/>
    <w:rsid w:val="00094CDE"/>
    <w:rsid w:val="000B61D9"/>
    <w:rsid w:val="000C31B0"/>
    <w:rsid w:val="000D2A35"/>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4E26"/>
    <w:rsid w:val="00350B0B"/>
    <w:rsid w:val="00390380"/>
    <w:rsid w:val="00397AA7"/>
    <w:rsid w:val="003A147D"/>
    <w:rsid w:val="003A21AE"/>
    <w:rsid w:val="003A6966"/>
    <w:rsid w:val="003C155C"/>
    <w:rsid w:val="003C6AE2"/>
    <w:rsid w:val="003D6672"/>
    <w:rsid w:val="003E32A9"/>
    <w:rsid w:val="004152F3"/>
    <w:rsid w:val="0044039E"/>
    <w:rsid w:val="00440D2D"/>
    <w:rsid w:val="00446336"/>
    <w:rsid w:val="00473C1E"/>
    <w:rsid w:val="0047464D"/>
    <w:rsid w:val="00482291"/>
    <w:rsid w:val="00494C63"/>
    <w:rsid w:val="004E2A3F"/>
    <w:rsid w:val="005019F7"/>
    <w:rsid w:val="005208EC"/>
    <w:rsid w:val="005232C1"/>
    <w:rsid w:val="0052704F"/>
    <w:rsid w:val="005277B7"/>
    <w:rsid w:val="00531002"/>
    <w:rsid w:val="00542591"/>
    <w:rsid w:val="005428C5"/>
    <w:rsid w:val="00553B60"/>
    <w:rsid w:val="00553DB6"/>
    <w:rsid w:val="00555A70"/>
    <w:rsid w:val="00560E98"/>
    <w:rsid w:val="0056786D"/>
    <w:rsid w:val="005718D7"/>
    <w:rsid w:val="00594ED0"/>
    <w:rsid w:val="005D3CD8"/>
    <w:rsid w:val="005E3E65"/>
    <w:rsid w:val="005F0504"/>
    <w:rsid w:val="005F4DB4"/>
    <w:rsid w:val="00640DFF"/>
    <w:rsid w:val="00651B39"/>
    <w:rsid w:val="00652815"/>
    <w:rsid w:val="00672987"/>
    <w:rsid w:val="00672BF4"/>
    <w:rsid w:val="00674635"/>
    <w:rsid w:val="00692CCC"/>
    <w:rsid w:val="006D2024"/>
    <w:rsid w:val="006D495C"/>
    <w:rsid w:val="006E2502"/>
    <w:rsid w:val="006E3C27"/>
    <w:rsid w:val="00701A75"/>
    <w:rsid w:val="007131D9"/>
    <w:rsid w:val="007339AC"/>
    <w:rsid w:val="00751C05"/>
    <w:rsid w:val="007521EB"/>
    <w:rsid w:val="00763FD1"/>
    <w:rsid w:val="007670B1"/>
    <w:rsid w:val="007673B5"/>
    <w:rsid w:val="00773E6C"/>
    <w:rsid w:val="00775B9C"/>
    <w:rsid w:val="007857CC"/>
    <w:rsid w:val="007908C3"/>
    <w:rsid w:val="00790C96"/>
    <w:rsid w:val="00791419"/>
    <w:rsid w:val="00793C54"/>
    <w:rsid w:val="007B682B"/>
    <w:rsid w:val="007C101F"/>
    <w:rsid w:val="007D1EE3"/>
    <w:rsid w:val="007D6E4D"/>
    <w:rsid w:val="00822699"/>
    <w:rsid w:val="008265CE"/>
    <w:rsid w:val="0084614A"/>
    <w:rsid w:val="00860FB2"/>
    <w:rsid w:val="00871821"/>
    <w:rsid w:val="00881201"/>
    <w:rsid w:val="00895D8C"/>
    <w:rsid w:val="008D5E5E"/>
    <w:rsid w:val="00931E2B"/>
    <w:rsid w:val="00933132"/>
    <w:rsid w:val="009421BF"/>
    <w:rsid w:val="00947FF4"/>
    <w:rsid w:val="00950BC0"/>
    <w:rsid w:val="009A3000"/>
    <w:rsid w:val="009B1328"/>
    <w:rsid w:val="009C0F9A"/>
    <w:rsid w:val="009D3071"/>
    <w:rsid w:val="00A27C48"/>
    <w:rsid w:val="00A61702"/>
    <w:rsid w:val="00A63470"/>
    <w:rsid w:val="00A76C03"/>
    <w:rsid w:val="00A909E3"/>
    <w:rsid w:val="00A971BF"/>
    <w:rsid w:val="00AA163B"/>
    <w:rsid w:val="00AB7ABC"/>
    <w:rsid w:val="00AC2041"/>
    <w:rsid w:val="00AE0674"/>
    <w:rsid w:val="00B229AA"/>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E106D5"/>
    <w:rsid w:val="00E111BF"/>
    <w:rsid w:val="00E31B94"/>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961DA-1071-4967-8C9D-AF74C761D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49</TotalTime>
  <Pages>9</Pages>
  <Words>2480</Words>
  <Characters>14139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Proposed building for Honda Hawera. Gable Building. </vt:lpstr>
    </vt:vector>
  </TitlesOfParts>
  <Manager>userName</Manager>
  <Company>Formsteel Technologies</Company>
  <LinksUpToDate>false</LinksUpToDate>
  <CharactersWithSpaces>16586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Ondrej Pažin</cp:lastModifiedBy>
  <cp:revision>5</cp:revision>
  <cp:lastPrinted>2018-09-20T01:14:00Z</cp:lastPrinted>
  <dcterms:created xsi:type="dcterms:W3CDTF">2019-07-15T04:52:00Z</dcterms:created>
  <dcterms:modified xsi:type="dcterms:W3CDTF">2019-12-11T14:56:00Z</dcterms:modified>
  <cp:contentStatus>30 days from issue date</cp:contentStatus>
  <cp:version>0</cp:version>
</cp:coreProperties>
</file>