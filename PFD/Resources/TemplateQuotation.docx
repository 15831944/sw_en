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r w:rsidR="005B59F4" w:rsidRPr="00AA2B4C">
        <w:rPr>
          <w:rFonts w:ascii="Tahoma" w:hAnsi="Tahoma" w:cs="Tahoma"/>
          <w:sz w:val="16"/>
          <w:szCs w:val="16"/>
        </w:rPr>
        <w:t>P</w:t>
      </w:r>
      <w:r w:rsidR="00FA0EBA" w:rsidRPr="00AA2B4C">
        <w:rPr>
          <w:rFonts w:ascii="Tahoma" w:hAnsi="Tahoma" w:cs="Tahoma"/>
          <w:sz w:val="16"/>
          <w:szCs w:val="16"/>
        </w:rPr>
        <w:t>rojectNumber]</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171846">
        <w:rPr>
          <w:rFonts w:ascii="Tahoma" w:hAnsi="Tahoma" w:cs="Tahoma"/>
          <w:sz w:val="16"/>
          <w:szCs w:val="16"/>
        </w:rPr>
        <w:t>Sales</w:t>
      </w:r>
      <w:r w:rsidR="005B59F4" w:rsidRPr="00AA2B4C">
        <w:rPr>
          <w:rFonts w:ascii="Tahoma" w:hAnsi="Tahoma" w:cs="Tahoma"/>
          <w:sz w:val="16"/>
          <w:szCs w:val="16"/>
        </w:rPr>
        <w:t>Person</w:t>
      </w:r>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r w:rsidR="005B59F4" w:rsidRPr="00AA2B4C">
        <w:rPr>
          <w:rFonts w:ascii="Tahoma" w:hAnsi="Tahoma" w:cs="Tahoma"/>
          <w:sz w:val="16"/>
          <w:szCs w:val="16"/>
        </w:rPr>
        <w:t>C</w:t>
      </w:r>
      <w:r w:rsidRPr="00AA2B4C">
        <w:rPr>
          <w:rFonts w:ascii="Tahoma" w:hAnsi="Tahoma" w:cs="Tahoma"/>
          <w:sz w:val="16"/>
          <w:szCs w:val="16"/>
        </w:rPr>
        <w:t>ustomerName]</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[Customer</w:t>
      </w:r>
      <w:r w:rsidR="00D923E1">
        <w:rPr>
          <w:rFonts w:ascii="Tahoma" w:hAnsi="Tahoma" w:cs="Tahoma"/>
          <w:sz w:val="16"/>
          <w:szCs w:val="16"/>
        </w:rPr>
        <w:t>ContactPerson</w:t>
      </w:r>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D635C5D"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[ProjectName]</w:t>
      </w:r>
      <w:r w:rsidR="003B046D">
        <w:rPr>
          <w:rFonts w:ascii="Tahoma" w:hAnsi="Tahoma" w:cs="Tahoma"/>
          <w:b/>
          <w:sz w:val="16"/>
          <w:szCs w:val="16"/>
        </w:rPr>
        <w:t>. Gable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Formsteel’s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r w:rsidR="00D923E1">
        <w:rPr>
          <w:rFonts w:ascii="Tahoma" w:hAnsi="Tahoma" w:cs="Tahoma"/>
          <w:b/>
          <w:sz w:val="16"/>
          <w:szCs w:val="16"/>
        </w:rPr>
        <w:t>Sales</w:t>
      </w:r>
      <w:r w:rsidR="005B59F4" w:rsidRPr="00AA2B4C">
        <w:rPr>
          <w:rFonts w:ascii="Tahoma" w:hAnsi="Tahoma" w:cs="Tahoma"/>
          <w:b/>
          <w:sz w:val="16"/>
          <w:szCs w:val="16"/>
        </w:rPr>
        <w:t>Person</w:t>
      </w:r>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r w:rsidRPr="00AA2B4C">
        <w:rPr>
          <w:rFonts w:ascii="Tahoma" w:eastAsia="Times New Roman" w:hAnsi="Tahoma" w:cs="Tahoma"/>
          <w:sz w:val="16"/>
          <w:szCs w:val="16"/>
          <w:shd w:val="clear" w:color="auto" w:fill="FFFFFF"/>
        </w:rPr>
        <w:t>]</w:t>
      </w:r>
    </w:p>
    <w:p w14:paraId="330FCEC2" w14:textId="7C96E43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w:t>
      </w:r>
      <w:r w:rsidR="00CA005F">
        <w:rPr>
          <w:rFonts w:ascii="Frank New" w:hAnsi="Frank New" w:cs="Tahoma"/>
          <w:b/>
          <w:sz w:val="28"/>
          <w:szCs w:val="28"/>
        </w:rPr>
        <w:t xml:space="preserve"> Proposed building for [ProjectName]. Gable Building.</w:t>
      </w: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GableWidth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31DC0A77"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E0712">
        <w:rPr>
          <w:rFonts w:ascii="Tahoma" w:hAnsi="Tahoma" w:cs="Tahoma"/>
          <w:sz w:val="16"/>
          <w:szCs w:val="16"/>
        </w:rPr>
        <w:t>WallHeight</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r w:rsidR="00FE0712" w:rsidRPr="00FE0712">
        <w:rPr>
          <w:rFonts w:ascii="Tahoma" w:hAnsi="Tahoma" w:cs="Tahoma"/>
          <w:sz w:val="16"/>
          <w:szCs w:val="16"/>
        </w:rPr>
        <w:t>RoofPitch_deg</w:t>
      </w:r>
      <w:r w:rsidR="00FA0EBA">
        <w:rPr>
          <w:rFonts w:ascii="Tahoma" w:hAnsi="Tahoma" w:cs="Tahoma"/>
          <w:sz w:val="16"/>
          <w:szCs w:val="16"/>
        </w:rPr>
        <w:t>]</w:t>
      </w:r>
      <w:bookmarkStart w:id="0" w:name="_GoBack"/>
      <w:bookmarkEnd w:id="0"/>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E0712" w:rsidRPr="00FE0712">
        <w:rPr>
          <w:rFonts w:ascii="Tahoma" w:hAnsi="Tahoma" w:cs="Tahoma"/>
          <w:sz w:val="16"/>
          <w:szCs w:val="16"/>
        </w:rPr>
        <w:t>BayWidth</w:t>
      </w:r>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[roofCladding]</w:t>
      </w:r>
      <w:r w:rsidR="002D3C97" w:rsidRPr="008E2A8B">
        <w:rPr>
          <w:rFonts w:ascii="Tahoma" w:hAnsi="Tahoma" w:cs="Tahoma"/>
          <w:sz w:val="16"/>
          <w:szCs w:val="16"/>
        </w:rPr>
        <w:t xml:space="preserve">, </w:t>
      </w:r>
      <w:r w:rsidR="008E2A8B" w:rsidRPr="008E2A8B">
        <w:rPr>
          <w:rFonts w:ascii="Tahoma" w:hAnsi="Tahoma" w:cs="Tahoma"/>
          <w:sz w:val="16"/>
          <w:szCs w:val="16"/>
        </w:rPr>
        <w:t>[roofCoating]</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[wallCladding]</w:t>
      </w:r>
      <w:r w:rsidR="002D3C97" w:rsidRPr="008E2A8B">
        <w:rPr>
          <w:rFonts w:ascii="Tahoma" w:hAnsi="Tahoma" w:cs="Tahoma"/>
          <w:sz w:val="16"/>
          <w:szCs w:val="16"/>
        </w:rPr>
        <w:t xml:space="preserve">, </w:t>
      </w:r>
      <w:r w:rsidR="008E2A8B" w:rsidRPr="008E2A8B">
        <w:rPr>
          <w:rFonts w:ascii="Tahoma" w:hAnsi="Tahoma" w:cs="Tahoma"/>
          <w:sz w:val="16"/>
          <w:szCs w:val="16"/>
        </w:rPr>
        <w:t>[</w:t>
      </w:r>
      <w:r w:rsidR="008E2A8B">
        <w:rPr>
          <w:rFonts w:ascii="Tahoma" w:hAnsi="Tahoma" w:cs="Tahoma"/>
          <w:sz w:val="16"/>
          <w:szCs w:val="16"/>
        </w:rPr>
        <w:t>wall</w:t>
      </w:r>
      <w:r w:rsidR="008E2A8B" w:rsidRPr="008E2A8B">
        <w:rPr>
          <w:rFonts w:ascii="Tahoma" w:hAnsi="Tahoma" w:cs="Tahoma"/>
          <w:sz w:val="16"/>
          <w:szCs w:val="16"/>
        </w:rPr>
        <w:t>Coating]</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[numberRollerDoors]</w:t>
      </w:r>
      <w:r w:rsidR="0004457F" w:rsidRPr="00DB6F2C">
        <w:rPr>
          <w:rFonts w:ascii="Tahoma" w:hAnsi="Tahoma" w:cs="Tahoma"/>
          <w:sz w:val="16"/>
          <w:szCs w:val="16"/>
        </w:rPr>
        <w:t xml:space="preserve"> rol</w:t>
      </w:r>
      <w:r w:rsidR="0004457F">
        <w:rPr>
          <w:rFonts w:ascii="Tahoma" w:hAnsi="Tahoma" w:cs="Tahoma"/>
          <w:sz w:val="16"/>
          <w:szCs w:val="16"/>
        </w:rPr>
        <w:t>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[numberPersonnelDoors]</w:t>
      </w:r>
      <w:r w:rsidR="0004457F" w:rsidRPr="00DB6F2C">
        <w:rPr>
          <w:rFonts w:ascii="Tahoma" w:hAnsi="Tahoma" w:cs="Tahoma"/>
          <w:sz w:val="16"/>
          <w:szCs w:val="16"/>
        </w:rPr>
        <w:t xml:space="preserve"> </w:t>
      </w:r>
      <w:r w:rsidR="0004457F">
        <w:rPr>
          <w:rFonts w:ascii="Tahoma" w:hAnsi="Tahoma" w:cs="Tahoma"/>
          <w:sz w:val="16"/>
          <w:szCs w:val="16"/>
        </w:rPr>
        <w:t xml:space="preserve">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r w:rsidR="00F75C71" w:rsidRPr="00AA2B4C">
        <w:rPr>
          <w:rFonts w:ascii="Tahoma" w:hAnsi="Tahoma" w:cs="Tahoma"/>
          <w:b/>
          <w:sz w:val="16"/>
          <w:szCs w:val="16"/>
        </w:rPr>
        <w:t>price_WithMargin_WithoutGST</w:t>
      </w:r>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 clearlites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7FF8C1CB" w14:textId="77777777" w:rsidR="00E32E95" w:rsidRDefault="00E32E95" w:rsidP="00482291">
      <w:pPr>
        <w:tabs>
          <w:tab w:val="left" w:pos="2127"/>
        </w:tabs>
        <w:spacing w:after="0" w:line="240" w:lineRule="auto"/>
        <w:ind w:left="2127" w:hanging="2127"/>
        <w:rPr>
          <w:rFonts w:ascii="Tahoma" w:hAnsi="Tahoma" w:cs="Tahoma"/>
          <w:sz w:val="16"/>
          <w:szCs w:val="16"/>
        </w:rPr>
      </w:pP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r w:rsidR="00D923E1">
        <w:rPr>
          <w:rFonts w:ascii="Tahoma" w:hAnsi="Tahoma" w:cs="Tahoma"/>
          <w:b/>
          <w:sz w:val="16"/>
          <w:szCs w:val="16"/>
        </w:rPr>
        <w:t>Sales</w:t>
      </w:r>
      <w:r w:rsidR="005B59F4" w:rsidRPr="007C0BDD">
        <w:rPr>
          <w:rFonts w:ascii="Tahoma" w:hAnsi="Tahoma" w:cs="Tahoma"/>
          <w:b/>
          <w:sz w:val="16"/>
          <w:szCs w:val="16"/>
        </w:rPr>
        <w:t>Person</w:t>
      </w:r>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recogni</w:t>
      </w:r>
      <w:r w:rsidR="000E42E5">
        <w:rPr>
          <w:bCs/>
          <w:sz w:val="12"/>
          <w:szCs w:val="12"/>
          <w:lang w:val="en-US"/>
        </w:rPr>
        <w:t>s</w:t>
      </w:r>
      <w:r w:rsidRPr="006D2024">
        <w:rPr>
          <w:bCs/>
          <w:sz w:val="12"/>
          <w:szCs w:val="12"/>
          <w:lang w:val="en-US"/>
        </w:rPr>
        <w:t xml:space="preserve">ed.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recogni</w:t>
      </w:r>
      <w:r w:rsidR="006D2024">
        <w:rPr>
          <w:bCs/>
          <w:sz w:val="12"/>
          <w:szCs w:val="12"/>
          <w:lang w:val="en-US"/>
        </w:rPr>
        <w:t>s</w:t>
      </w:r>
      <w:r w:rsidRPr="006D2024">
        <w:rPr>
          <w:bCs/>
          <w:sz w:val="12"/>
          <w:szCs w:val="12"/>
          <w:lang w:val="en-US"/>
        </w:rPr>
        <w:t xml:space="preserve">ed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0B52A" w14:textId="77777777" w:rsidR="007D21CA" w:rsidRDefault="007D21CA" w:rsidP="00651B39">
      <w:pPr>
        <w:spacing w:after="0" w:line="240" w:lineRule="auto"/>
      </w:pPr>
      <w:r>
        <w:separator/>
      </w:r>
    </w:p>
  </w:endnote>
  <w:endnote w:type="continuationSeparator" w:id="0">
    <w:p w14:paraId="6FC7B2FC" w14:textId="77777777" w:rsidR="007D21CA" w:rsidRDefault="007D21CA"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7D21CA"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21C9B" w14:textId="77777777" w:rsidR="007D21CA" w:rsidRDefault="007D21CA" w:rsidP="00651B39">
      <w:pPr>
        <w:spacing w:after="0" w:line="240" w:lineRule="auto"/>
      </w:pPr>
      <w:r>
        <w:separator/>
      </w:r>
    </w:p>
  </w:footnote>
  <w:footnote w:type="continuationSeparator" w:id="0">
    <w:p w14:paraId="49413298" w14:textId="77777777" w:rsidR="007D21CA" w:rsidRDefault="007D21CA"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2049"/>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21CA"/>
    <w:rsid w:val="007D6E4D"/>
    <w:rsid w:val="00822699"/>
    <w:rsid w:val="008265CE"/>
    <w:rsid w:val="0084614A"/>
    <w:rsid w:val="00860FB2"/>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A3000"/>
    <w:rsid w:val="009B1328"/>
    <w:rsid w:val="009C0F9A"/>
    <w:rsid w:val="009C730E"/>
    <w:rsid w:val="009D3071"/>
    <w:rsid w:val="009E3579"/>
    <w:rsid w:val="00A27C48"/>
    <w:rsid w:val="00A56DED"/>
    <w:rsid w:val="00A61702"/>
    <w:rsid w:val="00A63470"/>
    <w:rsid w:val="00A76C03"/>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432DF"/>
    <w:rsid w:val="00D50758"/>
    <w:rsid w:val="00D54E6E"/>
    <w:rsid w:val="00D54F72"/>
    <w:rsid w:val="00D661A5"/>
    <w:rsid w:val="00D713EC"/>
    <w:rsid w:val="00D82A69"/>
    <w:rsid w:val="00D923E1"/>
    <w:rsid w:val="00D977E4"/>
    <w:rsid w:val="00DB186C"/>
    <w:rsid w:val="00DB423C"/>
    <w:rsid w:val="00DB6F2C"/>
    <w:rsid w:val="00DE6F7F"/>
    <w:rsid w:val="00E106D5"/>
    <w:rsid w:val="00E111BF"/>
    <w:rsid w:val="00E317DE"/>
    <w:rsid w:val="00E31B94"/>
    <w:rsid w:val="00E32E95"/>
    <w:rsid w:val="00E333D2"/>
    <w:rsid w:val="00E520D8"/>
    <w:rsid w:val="00E52487"/>
    <w:rsid w:val="00E52A6B"/>
    <w:rsid w:val="00E63CFB"/>
    <w:rsid w:val="00E6640D"/>
    <w:rsid w:val="00E76622"/>
    <w:rsid w:val="00E9034E"/>
    <w:rsid w:val="00E90A89"/>
    <w:rsid w:val="00EA717E"/>
    <w:rsid w:val="00EC0B72"/>
    <w:rsid w:val="00EC0EEF"/>
    <w:rsid w:val="00EC513B"/>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3BFAF5-F9A2-4988-937A-B50807B55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137</TotalTime>
  <Pages>8</Pages>
  <Words>2448</Words>
  <Characters>13959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Martin Cudejko</cp:lastModifiedBy>
  <cp:revision>44</cp:revision>
  <cp:lastPrinted>2018-09-20T01:14:00Z</cp:lastPrinted>
  <dcterms:created xsi:type="dcterms:W3CDTF">2019-07-15T04:52:00Z</dcterms:created>
  <dcterms:modified xsi:type="dcterms:W3CDTF">2019-12-13T01:23:00Z</dcterms:modified>
  <cp:category>[PrjectPart]</cp:category>
  <cp:contentStatus>30 days from issue date</cp:contentStatus>
  <cp:version>0</cp:version>
</cp:coreProperties>
</file>